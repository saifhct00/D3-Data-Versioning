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bCs w:val="0"/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3647E3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A4CBBFC" w:rsidR="003045BD" w:rsidRPr="009D4E4B" w:rsidRDefault="003045BD" w:rsidP="003647E3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557ECB">
                  <w:rPr>
                    <w:rFonts w:cstheme="minorHAnsi"/>
                    <w:sz w:val="20"/>
                    <w:szCs w:val="20"/>
                  </w:rPr>
                  <w:t>1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r w:rsidR="00557ECB">
                  <w:rPr>
                    <w:rFonts w:cstheme="minorHAnsi"/>
                    <w:sz w:val="20"/>
                    <w:szCs w:val="20"/>
                  </w:rPr>
                  <w:t>Data  Analysis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744BCF5C" w:rsidR="003045BD" w:rsidRPr="009D4E4B" w:rsidRDefault="00AB53AF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67BAF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6</w:t>
                </w:r>
              </w:p>
            </w:tc>
          </w:tr>
          <w:tr w:rsidR="003045BD" w:rsidRPr="009D4E4B" w14:paraId="61E3E2D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3647E3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3647E3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3647E3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على الطلبة الإلتزام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3647E3">
                <w:pPr>
                  <w:pStyle w:val="HTML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3647E3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="003045BD" w:rsidRPr="009D4E4B" w14:paraId="56F33B9F" w14:textId="77777777" w:rsidTr="003647E3">
            <w:trPr>
              <w:trHeight w:val="469"/>
            </w:trPr>
            <w:tc>
              <w:tcPr>
                <w:tcW w:w="1790" w:type="dxa"/>
              </w:tcPr>
              <w:p w14:paraId="6D266C9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14:paraId="7621A08B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0318E8B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6DA45D7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55A285C8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</w:tr>
          <w:tr w:rsidR="003045BD" w:rsidRPr="009D4E4B" w14:paraId="2B7D6162" w14:textId="77777777" w:rsidTr="003647E3">
            <w:trPr>
              <w:trHeight w:val="863"/>
            </w:trPr>
            <w:tc>
              <w:tcPr>
                <w:tcW w:w="1790" w:type="dxa"/>
              </w:tcPr>
              <w:p w14:paraId="4C43272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14:paraId="47425F62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852065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DCB4732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A773D74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33A0CD7F" w14:textId="77777777" w:rsidTr="003647E3">
            <w:trPr>
              <w:trHeight w:val="469"/>
            </w:trPr>
            <w:tc>
              <w:tcPr>
                <w:tcW w:w="1790" w:type="dxa"/>
              </w:tcPr>
              <w:p w14:paraId="040DC911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71642C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7C0C5AE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10839D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9D4E4B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3840D1">
            <w:rPr>
              <w:rFonts w:eastAsia="Microsoft GothicNeo" w:cstheme="minorHAnsi"/>
              <w:b/>
              <w:color w:val="FF0000"/>
            </w:rPr>
            <w:t>Instructions</w:t>
          </w:r>
        </w:p>
        <w:p w14:paraId="5A93E1CC" w14:textId="77777777" w:rsidR="003840D1" w:rsidRDefault="003840D1" w:rsidP="003840D1"/>
        <w:p w14:paraId="23723102" w14:textId="74A4A604" w:rsidR="003045BD" w:rsidRPr="00406F08" w:rsidRDefault="003840D1" w:rsidP="003045BD">
          <w:r>
            <w:t xml:space="preserve">Remove instructions and hints </w:t>
          </w:r>
          <w:r w:rsidR="00F75F9B">
            <w:t xml:space="preserve">from </w:t>
          </w:r>
          <w:r w:rsidR="00406F08">
            <w:t>the template before submitting the final report to BBLearn.</w:t>
          </w:r>
          <w:r w:rsidR="00F56632" w:rsidRPr="003840D1">
            <w:br w:type="page"/>
          </w:r>
        </w:p>
      </w:sdtContent>
    </w:sdt>
    <w:p w14:paraId="0F2992B1" w14:textId="056ED142" w:rsidR="009936E3" w:rsidRPr="00356C86" w:rsidRDefault="009936E3" w:rsidP="007B3CD0">
      <w:pPr>
        <w:pStyle w:val="2"/>
        <w:rPr>
          <w:color w:val="EE0000"/>
        </w:rPr>
      </w:pPr>
      <w:r w:rsidRPr="00356C86">
        <w:rPr>
          <w:color w:val="EE0000"/>
        </w:rPr>
        <w:lastRenderedPageBreak/>
        <w:t>CLO1: Introduction and Data Wrangling</w:t>
      </w:r>
      <w:r w:rsidR="004417BB" w:rsidRPr="00356C86">
        <w:rPr>
          <w:color w:val="EE0000"/>
        </w:rPr>
        <w:t xml:space="preserve"> (5</w:t>
      </w:r>
      <w:r w:rsidR="00AB3499" w:rsidRPr="00356C86">
        <w:rPr>
          <w:color w:val="EE0000"/>
        </w:rPr>
        <w:t xml:space="preserve"> Points</w:t>
      </w:r>
      <w:r w:rsidR="004417BB" w:rsidRPr="00356C86">
        <w:rPr>
          <w:color w:val="EE0000"/>
        </w:rPr>
        <w:t>)</w:t>
      </w:r>
    </w:p>
    <w:p w14:paraId="1FBDCE1C" w14:textId="77777777" w:rsidR="00356C86" w:rsidRPr="00356C86" w:rsidRDefault="00356C86" w:rsidP="00356C86"/>
    <w:p w14:paraId="07FED629" w14:textId="3E9F831E" w:rsidR="00222206" w:rsidRPr="007B3CD0" w:rsidRDefault="00D852D6" w:rsidP="007B3CD0">
      <w:pPr>
        <w:pStyle w:val="2"/>
      </w:pPr>
      <w:r>
        <w:t>Purpose of Data Analysis</w:t>
      </w:r>
      <w:r w:rsidR="00345846">
        <w:t xml:space="preserve"> (1 point)</w:t>
      </w:r>
    </w:p>
    <w:p w14:paraId="566A9206" w14:textId="035E8F95" w:rsidR="00222206" w:rsidRPr="007B3CD0" w:rsidRDefault="00222206" w:rsidP="00D852D6">
      <w:pPr>
        <w:pStyle w:val="HintText"/>
      </w:pPr>
      <w:r w:rsidRPr="00832703">
        <w:rPr>
          <w:highlight w:val="green"/>
        </w:rPr>
        <w:t>&lt;&lt;</w:t>
      </w:r>
      <w:r w:rsidR="00D852D6">
        <w:rPr>
          <w:highlight w:val="green"/>
        </w:rPr>
        <w:t xml:space="preserve"> </w:t>
      </w:r>
      <w:r w:rsidR="00D852D6" w:rsidRPr="00D852D6">
        <w:rPr>
          <w:iCs/>
          <w:highlight w:val="green"/>
        </w:rPr>
        <w:t>Define the purpose of data analysis for the chosen dataset</w:t>
      </w:r>
      <w:r w:rsidR="00D852D6" w:rsidRPr="00D852D6">
        <w:rPr>
          <w:highlight w:val="green"/>
        </w:rPr>
        <w:t xml:space="preserve"> </w:t>
      </w:r>
      <w:r w:rsidRPr="00832703">
        <w:rPr>
          <w:highlight w:val="green"/>
        </w:rPr>
        <w:t>&gt;&gt;.</w:t>
      </w:r>
      <w:r w:rsidRPr="007B3CD0">
        <w:t xml:space="preserve">  </w:t>
      </w:r>
    </w:p>
    <w:p w14:paraId="1944DA39" w14:textId="77777777" w:rsidR="00222206" w:rsidRPr="007B3CD0" w:rsidRDefault="00222206" w:rsidP="007B3CD0"/>
    <w:p w14:paraId="5170D3AF" w14:textId="2E082804" w:rsidR="00222206" w:rsidRPr="007B3CD0" w:rsidRDefault="00D852D6" w:rsidP="007B3CD0">
      <w:pPr>
        <w:pStyle w:val="2"/>
      </w:pPr>
      <w:r>
        <w:t>Type of Programming</w:t>
      </w:r>
      <w:r w:rsidR="00345846">
        <w:t xml:space="preserve"> (1 point)</w:t>
      </w:r>
    </w:p>
    <w:p w14:paraId="7075C2CD" w14:textId="60F9010B" w:rsidR="00222206" w:rsidRPr="00AD6D4D" w:rsidRDefault="00222206" w:rsidP="00D852D6">
      <w:pPr>
        <w:pStyle w:val="HintText"/>
      </w:pPr>
      <w:r w:rsidRPr="00AD6D4D">
        <w:rPr>
          <w:highlight w:val="green"/>
        </w:rPr>
        <w:t>&lt;&lt;</w:t>
      </w:r>
      <w:r w:rsidR="00D852D6" w:rsidRPr="00D852D6">
        <w:rPr>
          <w:rFonts w:cstheme="minorBidi"/>
          <w:iCs/>
          <w:sz w:val="21"/>
          <w:szCs w:val="21"/>
        </w:rPr>
        <w:t xml:space="preserve"> </w:t>
      </w:r>
      <w:r w:rsidR="00D852D6" w:rsidRPr="00D852D6">
        <w:rPr>
          <w:iCs/>
          <w:highlight w:val="green"/>
        </w:rPr>
        <w:t>Identify and Justify the type of programming used for data analysis</w:t>
      </w:r>
      <w:r w:rsidRPr="00AD6D4D">
        <w:rPr>
          <w:highlight w:val="green"/>
        </w:rPr>
        <w:t>.&gt;&gt;</w:t>
      </w:r>
    </w:p>
    <w:p w14:paraId="70BF37B1" w14:textId="77777777" w:rsidR="00222206" w:rsidRPr="007B3CD0" w:rsidRDefault="00222206" w:rsidP="007B3CD0"/>
    <w:p w14:paraId="72C88000" w14:textId="09F3F560" w:rsidR="00222206" w:rsidRPr="007B3CD0" w:rsidRDefault="00D852D6" w:rsidP="007B3CD0">
      <w:pPr>
        <w:pStyle w:val="2"/>
      </w:pPr>
      <w:r>
        <w:t>Type and Purpose of ML algorithm</w:t>
      </w:r>
      <w:r w:rsidR="00222206" w:rsidRPr="007B3CD0">
        <w:t xml:space="preserve"> </w:t>
      </w:r>
      <w:r w:rsidR="00345846">
        <w:t>(1 point)</w:t>
      </w:r>
      <w:r w:rsidR="00222206" w:rsidRPr="007B3CD0">
        <w:tab/>
      </w:r>
    </w:p>
    <w:p w14:paraId="10E38633" w14:textId="1879E57F" w:rsidR="00222206" w:rsidRPr="00832703" w:rsidRDefault="00222206" w:rsidP="00D852D6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="00D852D6" w:rsidRPr="00D852D6">
        <w:rPr>
          <w:rFonts w:cstheme="minorBidi"/>
          <w:iCs/>
          <w:sz w:val="21"/>
          <w:szCs w:val="21"/>
        </w:rPr>
        <w:t xml:space="preserve"> </w:t>
      </w:r>
      <w:r w:rsidR="00D852D6" w:rsidRPr="00D852D6">
        <w:rPr>
          <w:iCs/>
          <w:highlight w:val="green"/>
        </w:rPr>
        <w:t>Identify the type and purpose of the machine learning algorithm to be implemented for the chosen dataset</w:t>
      </w:r>
      <w:r w:rsidR="00D852D6" w:rsidRPr="00D852D6">
        <w:rPr>
          <w:highlight w:val="green"/>
        </w:rPr>
        <w:t xml:space="preserve"> </w:t>
      </w:r>
      <w:r w:rsidRPr="00832703">
        <w:rPr>
          <w:highlight w:val="green"/>
        </w:rPr>
        <w:t>&gt;&gt;</w:t>
      </w:r>
    </w:p>
    <w:p w14:paraId="03A0124C" w14:textId="77777777" w:rsidR="00222206" w:rsidRPr="009D4E4B" w:rsidRDefault="00222206" w:rsidP="00222206">
      <w:pPr>
        <w:rPr>
          <w:rFonts w:cstheme="minorHAnsi"/>
        </w:rPr>
      </w:pPr>
    </w:p>
    <w:p w14:paraId="3B3EF04D" w14:textId="6F192822" w:rsidR="00D852D6" w:rsidRPr="007B3CD0" w:rsidRDefault="00D852D6" w:rsidP="00D852D6">
      <w:pPr>
        <w:pStyle w:val="2"/>
      </w:pPr>
      <w:r>
        <w:t>Identify the Varaibles</w:t>
      </w:r>
      <w:r w:rsidRPr="007B3CD0">
        <w:t xml:space="preserve"> </w:t>
      </w:r>
      <w:r w:rsidR="00345846">
        <w:t>(1 point)</w:t>
      </w:r>
      <w:r w:rsidRPr="007B3CD0">
        <w:tab/>
      </w:r>
    </w:p>
    <w:p w14:paraId="78958FEA" w14:textId="5F51F6BB" w:rsidR="00D852D6" w:rsidRPr="00832703" w:rsidRDefault="00D852D6" w:rsidP="00D852D6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D852D6">
        <w:rPr>
          <w:rFonts w:cstheme="minorBidi"/>
          <w:iCs/>
          <w:sz w:val="21"/>
          <w:szCs w:val="21"/>
          <w:highlight w:val="green"/>
        </w:rPr>
        <w:t>Identify and Justify the independent and dependent variables for the chosen dataset</w:t>
      </w:r>
      <w:r w:rsidRPr="00D852D6">
        <w:rPr>
          <w:rFonts w:cstheme="minorBidi"/>
          <w:iCs/>
          <w:sz w:val="21"/>
          <w:szCs w:val="21"/>
        </w:rPr>
        <w:t>.</w:t>
      </w:r>
      <w:r w:rsidRPr="00832703">
        <w:rPr>
          <w:highlight w:val="green"/>
        </w:rPr>
        <w:t>&gt;&gt;</w:t>
      </w:r>
    </w:p>
    <w:p w14:paraId="2C6E079D" w14:textId="77777777" w:rsidR="00222206" w:rsidRPr="009D4E4B" w:rsidRDefault="00222206" w:rsidP="00222206">
      <w:pPr>
        <w:rPr>
          <w:rFonts w:cstheme="minorHAnsi"/>
        </w:rPr>
      </w:pPr>
    </w:p>
    <w:p w14:paraId="03C53A1A" w14:textId="33258C66" w:rsidR="001C408E" w:rsidRPr="007B3CD0" w:rsidRDefault="00B77F9C" w:rsidP="001C408E">
      <w:pPr>
        <w:pStyle w:val="2"/>
      </w:pPr>
      <w:r>
        <w:t>Sampling</w:t>
      </w:r>
      <w:r w:rsidR="001C408E" w:rsidRPr="007B3CD0">
        <w:t xml:space="preserve"> </w:t>
      </w:r>
      <w:r w:rsidR="00345846">
        <w:t>(1 point)</w:t>
      </w:r>
      <w:r w:rsidR="001C408E" w:rsidRPr="007B3CD0">
        <w:tab/>
      </w:r>
    </w:p>
    <w:p w14:paraId="4052BC3B" w14:textId="5195706C" w:rsidR="001C408E" w:rsidRPr="00832703" w:rsidRDefault="001C408E" w:rsidP="001C408E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="00B77F9C" w:rsidRPr="00B77F9C">
        <w:rPr>
          <w:rFonts w:cstheme="minorBidi"/>
          <w:iCs/>
          <w:sz w:val="21"/>
          <w:szCs w:val="21"/>
          <w:highlight w:val="green"/>
        </w:rPr>
        <w:t xml:space="preserve">Will you do </w:t>
      </w:r>
      <w:r w:rsidR="007917DE">
        <w:rPr>
          <w:rFonts w:cstheme="minorBidi"/>
          <w:iCs/>
          <w:sz w:val="21"/>
          <w:szCs w:val="21"/>
          <w:highlight w:val="green"/>
        </w:rPr>
        <w:t xml:space="preserve">the </w:t>
      </w:r>
      <w:r w:rsidR="00B77F9C" w:rsidRPr="00B77F9C">
        <w:rPr>
          <w:rFonts w:cstheme="minorBidi"/>
          <w:iCs/>
          <w:sz w:val="21"/>
          <w:szCs w:val="21"/>
          <w:highlight w:val="green"/>
        </w:rPr>
        <w:t xml:space="preserve">sampling? </w:t>
      </w:r>
      <w:r w:rsidRPr="00B77F9C">
        <w:rPr>
          <w:rFonts w:cstheme="minorBidi"/>
          <w:iCs/>
          <w:sz w:val="21"/>
          <w:szCs w:val="21"/>
          <w:highlight w:val="green"/>
        </w:rPr>
        <w:t xml:space="preserve">Identify </w:t>
      </w:r>
      <w:r w:rsidRPr="00D852D6">
        <w:rPr>
          <w:rFonts w:cstheme="minorBidi"/>
          <w:iCs/>
          <w:sz w:val="21"/>
          <w:szCs w:val="21"/>
          <w:highlight w:val="green"/>
        </w:rPr>
        <w:t xml:space="preserve">and Justify </w:t>
      </w:r>
      <w:r w:rsidR="00B77F9C">
        <w:rPr>
          <w:rFonts w:cstheme="minorBidi"/>
          <w:iCs/>
          <w:sz w:val="21"/>
          <w:szCs w:val="21"/>
          <w:highlight w:val="green"/>
        </w:rPr>
        <w:t xml:space="preserve">the type of sampling to be used </w:t>
      </w:r>
      <w:r w:rsidRPr="00D852D6">
        <w:rPr>
          <w:rFonts w:cstheme="minorBidi"/>
          <w:iCs/>
          <w:sz w:val="21"/>
          <w:szCs w:val="21"/>
          <w:highlight w:val="green"/>
        </w:rPr>
        <w:t xml:space="preserve"> for the chosen dataset</w:t>
      </w:r>
      <w:r w:rsidRPr="00D852D6">
        <w:rPr>
          <w:rFonts w:cstheme="minorBidi"/>
          <w:iCs/>
          <w:sz w:val="21"/>
          <w:szCs w:val="21"/>
        </w:rPr>
        <w:t>.</w:t>
      </w:r>
      <w:r w:rsidRPr="00832703">
        <w:rPr>
          <w:highlight w:val="green"/>
        </w:rPr>
        <w:t>&gt;&gt;</w:t>
      </w:r>
    </w:p>
    <w:p w14:paraId="31344494" w14:textId="77777777" w:rsidR="00222206" w:rsidRPr="009D4E4B" w:rsidRDefault="00222206" w:rsidP="00222206">
      <w:pPr>
        <w:rPr>
          <w:rFonts w:cstheme="minorHAnsi"/>
        </w:rPr>
      </w:pPr>
    </w:p>
    <w:p w14:paraId="08A3B93F" w14:textId="77777777" w:rsidR="00222206" w:rsidRPr="009D4E4B" w:rsidRDefault="00222206" w:rsidP="00222206">
      <w:pPr>
        <w:rPr>
          <w:rFonts w:cstheme="minorHAnsi"/>
        </w:rPr>
      </w:pPr>
    </w:p>
    <w:p w14:paraId="5600BECD" w14:textId="7573F99F" w:rsidR="00AB3499" w:rsidRPr="00356C86" w:rsidRDefault="00AB3499" w:rsidP="00AB3499">
      <w:pPr>
        <w:pStyle w:val="2"/>
        <w:rPr>
          <w:color w:val="EE0000"/>
        </w:rPr>
      </w:pPr>
      <w:r w:rsidRPr="00356C86">
        <w:rPr>
          <w:color w:val="EE0000"/>
        </w:rPr>
        <w:t xml:space="preserve">CLO2: Descriptive, Exploratory and </w:t>
      </w:r>
      <w:r w:rsidR="008623AB" w:rsidRPr="00356C86">
        <w:rPr>
          <w:color w:val="EE0000"/>
        </w:rPr>
        <w:t>Statistical Analysis</w:t>
      </w:r>
      <w:r w:rsidRPr="00356C86">
        <w:rPr>
          <w:color w:val="EE0000"/>
        </w:rPr>
        <w:t xml:space="preserve"> (</w:t>
      </w:r>
      <w:r w:rsidR="008623AB" w:rsidRPr="00356C86">
        <w:rPr>
          <w:color w:val="EE0000"/>
        </w:rPr>
        <w:t>10</w:t>
      </w:r>
      <w:r w:rsidRPr="00356C86">
        <w:rPr>
          <w:color w:val="EE0000"/>
        </w:rPr>
        <w:t xml:space="preserve"> Points)</w:t>
      </w:r>
    </w:p>
    <w:p w14:paraId="78E72198" w14:textId="77777777" w:rsidR="00AB3499" w:rsidRDefault="00AB3499" w:rsidP="00A12254">
      <w:pPr>
        <w:pStyle w:val="2"/>
      </w:pPr>
    </w:p>
    <w:p w14:paraId="55CF2F5D" w14:textId="7C249431" w:rsidR="00A12254" w:rsidRPr="007B3CD0" w:rsidRDefault="00A12254" w:rsidP="00A12254">
      <w:pPr>
        <w:pStyle w:val="2"/>
      </w:pPr>
      <w:r>
        <w:t>Purpose of Descriptive Analysis</w:t>
      </w:r>
      <w:r w:rsidR="0088626E">
        <w:t xml:space="preserve"> (1 point)</w:t>
      </w:r>
    </w:p>
    <w:p w14:paraId="0858DE47" w14:textId="77777777" w:rsidR="00A12254" w:rsidRPr="007B3CD0" w:rsidRDefault="00A12254" w:rsidP="00A12254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17692A">
        <w:rPr>
          <w:iCs/>
          <w:highlight w:val="green"/>
        </w:rPr>
        <w:t>Justify why you want to perform the descriptive analysis for the chosen dataset. </w:t>
      </w:r>
      <w:r w:rsidRPr="00832703">
        <w:rPr>
          <w:highlight w:val="green"/>
        </w:rPr>
        <w:t>&gt;&gt;.</w:t>
      </w:r>
      <w:r w:rsidRPr="007B3CD0">
        <w:t xml:space="preserve">  </w:t>
      </w:r>
    </w:p>
    <w:p w14:paraId="5453F4F3" w14:textId="77777777" w:rsidR="00A12254" w:rsidRPr="007B3CD0" w:rsidRDefault="00A12254" w:rsidP="00A12254"/>
    <w:p w14:paraId="33E90018" w14:textId="655F6C57" w:rsidR="00A12254" w:rsidRPr="007B3CD0" w:rsidRDefault="00A12254" w:rsidP="00A12254">
      <w:pPr>
        <w:pStyle w:val="2"/>
      </w:pPr>
      <w:r>
        <w:t>Script for Descriptive Analysis</w:t>
      </w:r>
      <w:r w:rsidR="0088626E">
        <w:t xml:space="preserve"> (1 point)</w:t>
      </w:r>
    </w:p>
    <w:p w14:paraId="0CB56F31" w14:textId="77777777" w:rsidR="00A12254" w:rsidRPr="00AD6D4D" w:rsidRDefault="00A12254" w:rsidP="00A12254">
      <w:pPr>
        <w:pStyle w:val="HintText"/>
      </w:pPr>
      <w:r w:rsidRPr="00AD6D4D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iCs/>
          <w:highlight w:val="green"/>
        </w:rPr>
        <w:t>Create a script to develop a Python function for descriptive statistics. The input for the function should be the sample and the field to perform the descriptive statistics.</w:t>
      </w:r>
      <w:r w:rsidRPr="00AD6D4D">
        <w:rPr>
          <w:highlight w:val="green"/>
        </w:rPr>
        <w:t>.&gt;&gt;</w:t>
      </w:r>
    </w:p>
    <w:p w14:paraId="27774F71" w14:textId="77777777" w:rsidR="00A12254" w:rsidRPr="007B3CD0" w:rsidRDefault="00A12254" w:rsidP="00A12254"/>
    <w:p w14:paraId="272F7513" w14:textId="18CC3D92" w:rsidR="00A12254" w:rsidRPr="007B3CD0" w:rsidRDefault="00A12254" w:rsidP="00A12254">
      <w:pPr>
        <w:pStyle w:val="2"/>
      </w:pPr>
      <w:r>
        <w:t>Random Sampling</w:t>
      </w:r>
      <w:r w:rsidRPr="007B3CD0">
        <w:tab/>
      </w:r>
      <w:r w:rsidR="0088626E">
        <w:t>(1 point)</w:t>
      </w:r>
    </w:p>
    <w:p w14:paraId="62AB1744" w14:textId="77777777" w:rsidR="00A12254" w:rsidRPr="00832703" w:rsidRDefault="00A12254" w:rsidP="00A12254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iCs/>
          <w:highlight w:val="green"/>
        </w:rPr>
        <w:t>Create a program to random sampling of size 150 and find the descriptive statistics for the dependent variable from the sample [Apply the descriptive function which you created].</w:t>
      </w:r>
      <w:r w:rsidRPr="00832703">
        <w:rPr>
          <w:highlight w:val="green"/>
        </w:rPr>
        <w:t>&gt;&gt;</w:t>
      </w:r>
    </w:p>
    <w:p w14:paraId="58A882D7" w14:textId="77777777" w:rsidR="00A12254" w:rsidRPr="009D4E4B" w:rsidRDefault="00A12254" w:rsidP="00A12254">
      <w:pPr>
        <w:rPr>
          <w:rFonts w:cstheme="minorHAnsi"/>
        </w:rPr>
      </w:pPr>
    </w:p>
    <w:p w14:paraId="53B0449A" w14:textId="6E62B618" w:rsidR="00A12254" w:rsidRPr="007B3CD0" w:rsidRDefault="00A12254" w:rsidP="00A12254">
      <w:pPr>
        <w:pStyle w:val="2"/>
      </w:pPr>
      <w:r>
        <w:t>Systematic Sampling</w:t>
      </w:r>
      <w:r w:rsidRPr="007B3CD0">
        <w:t xml:space="preserve"> </w:t>
      </w:r>
      <w:r w:rsidR="0088626E">
        <w:t>(1 point)</w:t>
      </w:r>
      <w:r w:rsidRPr="007B3CD0">
        <w:tab/>
      </w:r>
    </w:p>
    <w:p w14:paraId="2C44A143" w14:textId="77777777" w:rsidR="00A12254" w:rsidRPr="00832703" w:rsidRDefault="00A12254" w:rsidP="00A12254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rFonts w:cstheme="minorBidi"/>
          <w:iCs/>
          <w:sz w:val="21"/>
          <w:szCs w:val="21"/>
          <w:highlight w:val="green"/>
        </w:rPr>
        <w:t>Create a script for systematic sampling by giving certain conditions and finding the desc stat for the dependent variable from the sample [Apply the descriptive function which you created].</w:t>
      </w:r>
      <w:r w:rsidRPr="00D852D6">
        <w:rPr>
          <w:rFonts w:cstheme="minorBidi"/>
          <w:iCs/>
          <w:sz w:val="21"/>
          <w:szCs w:val="21"/>
        </w:rPr>
        <w:t>.</w:t>
      </w:r>
      <w:r w:rsidRPr="00832703">
        <w:rPr>
          <w:highlight w:val="green"/>
        </w:rPr>
        <w:t>&gt;&gt;</w:t>
      </w:r>
    </w:p>
    <w:p w14:paraId="5FEB4E98" w14:textId="77777777" w:rsidR="00A12254" w:rsidRPr="009D4E4B" w:rsidRDefault="00A12254" w:rsidP="00A12254">
      <w:pPr>
        <w:rPr>
          <w:rFonts w:cstheme="minorHAnsi"/>
        </w:rPr>
      </w:pPr>
    </w:p>
    <w:p w14:paraId="61331374" w14:textId="5BF0AF6D" w:rsidR="00A12254" w:rsidRPr="007B3CD0" w:rsidRDefault="00A12254" w:rsidP="00A12254">
      <w:pPr>
        <w:pStyle w:val="2"/>
      </w:pPr>
      <w:r>
        <w:t>Descriptive Statistical Report</w:t>
      </w:r>
      <w:r w:rsidRPr="007B3CD0">
        <w:t xml:space="preserve"> </w:t>
      </w:r>
      <w:r w:rsidR="0088626E">
        <w:t>(1 point)</w:t>
      </w:r>
      <w:r w:rsidRPr="007B3CD0">
        <w:tab/>
      </w:r>
    </w:p>
    <w:p w14:paraId="7F7E3B1A" w14:textId="77777777" w:rsidR="00A12254" w:rsidRDefault="00A12254" w:rsidP="00A12254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rFonts w:cstheme="minorBidi"/>
          <w:iCs/>
          <w:sz w:val="21"/>
          <w:szCs w:val="21"/>
          <w:highlight w:val="green"/>
        </w:rPr>
        <w:t>Create a detailed descriptive statistics report about the dependent variable of the chosen dataset.</w:t>
      </w:r>
      <w:r w:rsidRPr="00832703">
        <w:rPr>
          <w:highlight w:val="green"/>
        </w:rPr>
        <w:t>&gt;&gt;</w:t>
      </w:r>
    </w:p>
    <w:p w14:paraId="28AE5F37" w14:textId="77777777" w:rsidR="00A12254" w:rsidRDefault="00A12254" w:rsidP="00A12254">
      <w:pPr>
        <w:pStyle w:val="HintText"/>
        <w:rPr>
          <w:highlight w:val="green"/>
        </w:rPr>
      </w:pPr>
    </w:p>
    <w:p w14:paraId="448783BE" w14:textId="2EE8CC2B" w:rsidR="00A12254" w:rsidRPr="007B3CD0" w:rsidRDefault="00A12254" w:rsidP="00A12254">
      <w:pPr>
        <w:pStyle w:val="2"/>
      </w:pPr>
      <w:r>
        <w:t>Visualisation through Various Charts</w:t>
      </w:r>
      <w:r w:rsidRPr="007B3CD0">
        <w:t xml:space="preserve"> </w:t>
      </w:r>
      <w:r w:rsidRPr="007B3CD0">
        <w:tab/>
      </w:r>
      <w:r w:rsidR="0088626E">
        <w:t>(2 points)</w:t>
      </w:r>
    </w:p>
    <w:p w14:paraId="1DD5E3CC" w14:textId="77777777" w:rsidR="00A12254" w:rsidRPr="0017692A" w:rsidRDefault="00A12254" w:rsidP="00A12254">
      <w:pPr>
        <w:pStyle w:val="HintText"/>
        <w:numPr>
          <w:ilvl w:val="0"/>
          <w:numId w:val="3"/>
        </w:numPr>
        <w:rPr>
          <w:rFonts w:cstheme="minorBidi"/>
          <w:iCs/>
          <w:sz w:val="21"/>
          <w:szCs w:val="21"/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rFonts w:cstheme="minorBidi"/>
          <w:iCs/>
          <w:sz w:val="21"/>
          <w:szCs w:val="21"/>
          <w:highlight w:val="green"/>
        </w:rPr>
        <w:t>Visualize the dependent variable by the Graph/Chart of the following using Python Program:</w:t>
      </w:r>
    </w:p>
    <w:p w14:paraId="3190BF6F" w14:textId="77777777" w:rsidR="00A12254" w:rsidRPr="0017692A" w:rsidRDefault="00A12254" w:rsidP="00A12254">
      <w:pPr>
        <w:pStyle w:val="HintText"/>
        <w:numPr>
          <w:ilvl w:val="1"/>
          <w:numId w:val="3"/>
        </w:numPr>
        <w:rPr>
          <w:rFonts w:cstheme="minorBidi"/>
          <w:iCs/>
          <w:sz w:val="21"/>
          <w:szCs w:val="21"/>
          <w:highlight w:val="green"/>
        </w:rPr>
      </w:pPr>
      <w:r w:rsidRPr="0017692A">
        <w:rPr>
          <w:rFonts w:cstheme="minorBidi"/>
          <w:iCs/>
          <w:sz w:val="21"/>
          <w:szCs w:val="21"/>
          <w:highlight w:val="green"/>
        </w:rPr>
        <w:t>Scatter plot</w:t>
      </w:r>
    </w:p>
    <w:p w14:paraId="190CD341" w14:textId="77777777" w:rsidR="00A12254" w:rsidRPr="0017692A" w:rsidRDefault="00A12254" w:rsidP="00A12254">
      <w:pPr>
        <w:pStyle w:val="HintText"/>
        <w:numPr>
          <w:ilvl w:val="1"/>
          <w:numId w:val="3"/>
        </w:numPr>
        <w:rPr>
          <w:rFonts w:cstheme="minorBidi"/>
          <w:iCs/>
          <w:sz w:val="21"/>
          <w:szCs w:val="21"/>
          <w:highlight w:val="green"/>
        </w:rPr>
      </w:pPr>
      <w:r w:rsidRPr="0017692A">
        <w:rPr>
          <w:rFonts w:cstheme="minorBidi"/>
          <w:iCs/>
          <w:sz w:val="21"/>
          <w:szCs w:val="21"/>
          <w:highlight w:val="green"/>
        </w:rPr>
        <w:t>Box Plot</w:t>
      </w:r>
    </w:p>
    <w:p w14:paraId="1C11147F" w14:textId="77777777" w:rsidR="00A12254" w:rsidRPr="0017692A" w:rsidRDefault="00A12254" w:rsidP="00A12254">
      <w:pPr>
        <w:pStyle w:val="HintText"/>
        <w:numPr>
          <w:ilvl w:val="1"/>
          <w:numId w:val="3"/>
        </w:numPr>
        <w:rPr>
          <w:rFonts w:cstheme="minorBidi"/>
          <w:iCs/>
          <w:sz w:val="21"/>
          <w:szCs w:val="21"/>
          <w:highlight w:val="green"/>
        </w:rPr>
      </w:pPr>
      <w:r w:rsidRPr="0017692A">
        <w:rPr>
          <w:rFonts w:cstheme="minorBidi"/>
          <w:iCs/>
          <w:sz w:val="21"/>
          <w:szCs w:val="21"/>
          <w:highlight w:val="green"/>
        </w:rPr>
        <w:t>Histogram</w:t>
      </w:r>
    </w:p>
    <w:p w14:paraId="564C023C" w14:textId="77777777" w:rsidR="00A12254" w:rsidRPr="0017692A" w:rsidRDefault="00A12254" w:rsidP="00A12254">
      <w:pPr>
        <w:pStyle w:val="HintText"/>
        <w:numPr>
          <w:ilvl w:val="1"/>
          <w:numId w:val="3"/>
        </w:numPr>
        <w:rPr>
          <w:rFonts w:cstheme="minorBidi"/>
          <w:iCs/>
          <w:sz w:val="21"/>
          <w:szCs w:val="21"/>
          <w:highlight w:val="green"/>
        </w:rPr>
      </w:pPr>
      <w:r w:rsidRPr="0017692A">
        <w:rPr>
          <w:rFonts w:cstheme="minorBidi"/>
          <w:iCs/>
          <w:sz w:val="21"/>
          <w:szCs w:val="21"/>
          <w:highlight w:val="green"/>
        </w:rPr>
        <w:lastRenderedPageBreak/>
        <w:t>Heat Map</w:t>
      </w:r>
    </w:p>
    <w:p w14:paraId="3CFE972E" w14:textId="77777777" w:rsidR="00A12254" w:rsidRDefault="00A12254" w:rsidP="00A12254">
      <w:pPr>
        <w:pStyle w:val="HintText"/>
        <w:rPr>
          <w:highlight w:val="green"/>
        </w:rPr>
      </w:pPr>
      <w:r w:rsidRPr="0017692A">
        <w:rPr>
          <w:rFonts w:cstheme="minorBidi"/>
          <w:iCs/>
          <w:sz w:val="21"/>
          <w:szCs w:val="21"/>
          <w:highlight w:val="green"/>
        </w:rPr>
        <w:t>Hint: Use Matplot or Ski-learn library.</w:t>
      </w:r>
      <w:r w:rsidRPr="00832703">
        <w:rPr>
          <w:highlight w:val="green"/>
        </w:rPr>
        <w:t>&gt;&gt;</w:t>
      </w:r>
    </w:p>
    <w:p w14:paraId="0DFAA252" w14:textId="77777777" w:rsidR="00A12254" w:rsidRDefault="00A12254" w:rsidP="00A12254">
      <w:pPr>
        <w:pStyle w:val="HintText"/>
        <w:rPr>
          <w:highlight w:val="green"/>
        </w:rPr>
      </w:pPr>
    </w:p>
    <w:p w14:paraId="6331D8C3" w14:textId="77777777" w:rsidR="00A12254" w:rsidRDefault="00A12254" w:rsidP="00A12254">
      <w:pPr>
        <w:pStyle w:val="HintText"/>
        <w:rPr>
          <w:highlight w:val="green"/>
        </w:rPr>
      </w:pPr>
    </w:p>
    <w:p w14:paraId="0A559ACB" w14:textId="3F75EAFA" w:rsidR="00A12254" w:rsidRPr="007B3CD0" w:rsidRDefault="00A12254" w:rsidP="00A12254">
      <w:pPr>
        <w:pStyle w:val="2"/>
      </w:pPr>
      <w:r>
        <w:t>Hypothesis Test</w:t>
      </w:r>
      <w:r w:rsidRPr="007B3CD0">
        <w:t xml:space="preserve"> </w:t>
      </w:r>
      <w:r w:rsidR="0088626E">
        <w:t>(1 point)</w:t>
      </w:r>
      <w:r w:rsidRPr="007B3CD0">
        <w:tab/>
      </w:r>
    </w:p>
    <w:p w14:paraId="11200B15" w14:textId="77777777" w:rsidR="00A12254" w:rsidRPr="00EB0850" w:rsidRDefault="00A12254" w:rsidP="00A12254">
      <w:pPr>
        <w:pStyle w:val="HintText"/>
        <w:rPr>
          <w:rFonts w:cstheme="minorBidi"/>
          <w:iCs/>
          <w:sz w:val="21"/>
          <w:szCs w:val="21"/>
          <w:highlight w:val="green"/>
        </w:rPr>
      </w:pPr>
      <w:r w:rsidRPr="00EB0850">
        <w:rPr>
          <w:highlight w:val="green"/>
        </w:rPr>
        <w:t>&lt;&lt;</w:t>
      </w:r>
      <w:r w:rsidRPr="00EB0850">
        <w:rPr>
          <w:rFonts w:cstheme="minorBidi"/>
          <w:iCs/>
          <w:sz w:val="21"/>
          <w:szCs w:val="21"/>
          <w:highlight w:val="green"/>
        </w:rPr>
        <w:t xml:space="preserve"> 8.</w:t>
      </w:r>
      <w:r w:rsidRPr="00EB0850">
        <w:rPr>
          <w:rFonts w:cstheme="minorBidi"/>
          <w:iCs/>
          <w:sz w:val="21"/>
          <w:szCs w:val="21"/>
          <w:highlight w:val="green"/>
        </w:rPr>
        <w:tab/>
        <w:t>Perform the hypothesis test to find the correlation (Pearson and Spearman for numerical variable and chi-square test for categorical variable) between the independent variable and the dependent variable.</w:t>
      </w:r>
    </w:p>
    <w:p w14:paraId="1555D3FD" w14:textId="77777777" w:rsidR="00A12254" w:rsidRPr="00EB0850" w:rsidRDefault="00A12254" w:rsidP="00A12254">
      <w:pPr>
        <w:pStyle w:val="HintText"/>
        <w:rPr>
          <w:highlight w:val="green"/>
        </w:rPr>
      </w:pPr>
      <w:r w:rsidRPr="00EB0850">
        <w:rPr>
          <w:rFonts w:cstheme="minorBidi"/>
          <w:iCs/>
          <w:sz w:val="21"/>
          <w:szCs w:val="21"/>
          <w:highlight w:val="green"/>
        </w:rPr>
        <w:t>Note: If you have more than one independent variable, then choose any one of the independent variables..</w:t>
      </w:r>
      <w:r w:rsidRPr="00EB0850">
        <w:rPr>
          <w:highlight w:val="green"/>
        </w:rPr>
        <w:t>&gt;&gt;</w:t>
      </w:r>
    </w:p>
    <w:p w14:paraId="18B23C99" w14:textId="77777777" w:rsidR="00A12254" w:rsidRDefault="00A12254" w:rsidP="00A12254">
      <w:pPr>
        <w:pStyle w:val="HintText"/>
        <w:rPr>
          <w:highlight w:val="green"/>
        </w:rPr>
      </w:pPr>
    </w:p>
    <w:p w14:paraId="08CB6917" w14:textId="4D96D7FC" w:rsidR="00A12254" w:rsidRPr="007B3CD0" w:rsidRDefault="00A12254" w:rsidP="00A12254">
      <w:pPr>
        <w:pStyle w:val="2"/>
      </w:pPr>
      <w:r>
        <w:t>One Sample T-test</w:t>
      </w:r>
      <w:r w:rsidRPr="007B3CD0">
        <w:t xml:space="preserve"> </w:t>
      </w:r>
      <w:r w:rsidR="0088626E">
        <w:t>(2 points)</w:t>
      </w:r>
      <w:r w:rsidRPr="007B3CD0">
        <w:tab/>
      </w:r>
    </w:p>
    <w:p w14:paraId="7E8B50F9" w14:textId="77777777" w:rsidR="00A12254" w:rsidRDefault="00A12254" w:rsidP="00A12254">
      <w:pPr>
        <w:pStyle w:val="HintText"/>
        <w:rPr>
          <w:highlight w:val="green"/>
        </w:rPr>
      </w:pPr>
      <w:r w:rsidRPr="00832703">
        <w:rPr>
          <w:highlight w:val="green"/>
        </w:rPr>
        <w:t>&lt;&lt;</w:t>
      </w:r>
      <w:r w:rsidRPr="00D852D6">
        <w:rPr>
          <w:rFonts w:cstheme="minorBidi"/>
          <w:iCs/>
          <w:sz w:val="21"/>
          <w:szCs w:val="21"/>
        </w:rPr>
        <w:t xml:space="preserve"> </w:t>
      </w:r>
      <w:r w:rsidRPr="0017692A">
        <w:rPr>
          <w:rFonts w:cstheme="minorBidi"/>
          <w:iCs/>
          <w:sz w:val="21"/>
          <w:szCs w:val="21"/>
          <w:highlight w:val="green"/>
        </w:rPr>
        <w:t>Assess the performance of the dependent variable to know whether the sample is representative of the normal population by a one-sample t-test..</w:t>
      </w:r>
      <w:r w:rsidRPr="00832703">
        <w:rPr>
          <w:highlight w:val="green"/>
        </w:rPr>
        <w:t>&gt;&gt;</w:t>
      </w:r>
    </w:p>
    <w:p w14:paraId="41AE5472" w14:textId="77777777" w:rsidR="00A12254" w:rsidRDefault="00A12254" w:rsidP="00A12254">
      <w:pPr>
        <w:pStyle w:val="HintText"/>
        <w:rPr>
          <w:highlight w:val="green"/>
        </w:rPr>
      </w:pPr>
    </w:p>
    <w:p w14:paraId="0C066D4C" w14:textId="3442ADC6" w:rsidR="00222206" w:rsidRPr="00FD6E19" w:rsidRDefault="00222206" w:rsidP="00356C86">
      <w:pPr>
        <w:rPr>
          <w:rStyle w:val="ab"/>
        </w:rPr>
      </w:pPr>
      <w:r w:rsidRPr="00FD6E19">
        <w:rPr>
          <w:rStyle w:val="ab"/>
        </w:rPr>
        <w:t>End of Documentation.</w:t>
      </w:r>
    </w:p>
    <w:p w14:paraId="0138F482" w14:textId="77777777" w:rsidR="00AE6898" w:rsidRPr="009D4E4B" w:rsidRDefault="00AE6898" w:rsidP="000B7478">
      <w:pPr>
        <w:rPr>
          <w:rFonts w:cstheme="minorHAnsi"/>
          <w:color w:val="262626" w:themeColor="text1" w:themeTint="D9"/>
        </w:rPr>
      </w:pPr>
    </w:p>
    <w:sectPr w:rsidR="00AE6898" w:rsidRPr="009D4E4B" w:rsidSect="006B1758">
      <w:headerReference w:type="default" r:id="rId10"/>
      <w:footerReference w:type="default" r:id="rId11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4EBAF" w14:textId="77777777" w:rsidR="00AC5EFC" w:rsidRDefault="00AC5EFC" w:rsidP="00244E19">
      <w:r>
        <w:separator/>
      </w:r>
    </w:p>
  </w:endnote>
  <w:endnote w:type="continuationSeparator" w:id="0">
    <w:p w14:paraId="5291EE79" w14:textId="77777777" w:rsidR="00AC5EFC" w:rsidRDefault="00AC5EFC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GothicNeo">
    <w:altName w:val="Malgun Gothic Semilight"/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9AED" w14:textId="77F6E5B0" w:rsidR="009D4E4B" w:rsidRPr="009D4E4B" w:rsidRDefault="009D4E4B">
    <w:pPr>
      <w:pStyle w:val="a4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02CE8" w14:textId="77777777" w:rsidR="00AC5EFC" w:rsidRDefault="00AC5EFC" w:rsidP="00244E19">
      <w:r>
        <w:separator/>
      </w:r>
    </w:p>
  </w:footnote>
  <w:footnote w:type="continuationSeparator" w:id="0">
    <w:p w14:paraId="02AE0572" w14:textId="77777777" w:rsidR="00AC5EFC" w:rsidRDefault="00AC5EFC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0CE4" w14:textId="77777777" w:rsidR="00244E19" w:rsidRDefault="00244E19">
    <w:pPr>
      <w:pStyle w:val="a3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9754256">
    <w:abstractNumId w:val="3"/>
  </w:num>
  <w:num w:numId="2" w16cid:durableId="254557701">
    <w:abstractNumId w:val="0"/>
  </w:num>
  <w:num w:numId="3" w16cid:durableId="1557427117">
    <w:abstractNumId w:val="1"/>
  </w:num>
  <w:num w:numId="4" w16cid:durableId="390545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rgUADHZBwywAAAA="/>
  </w:docVars>
  <w:rsids>
    <w:rsidRoot w:val="000C6A89"/>
    <w:rsid w:val="000772DC"/>
    <w:rsid w:val="000A7215"/>
    <w:rsid w:val="000B7478"/>
    <w:rsid w:val="000C6A89"/>
    <w:rsid w:val="000E05B7"/>
    <w:rsid w:val="0011083B"/>
    <w:rsid w:val="00152ECB"/>
    <w:rsid w:val="00170ED7"/>
    <w:rsid w:val="001733A4"/>
    <w:rsid w:val="0017662E"/>
    <w:rsid w:val="001C408E"/>
    <w:rsid w:val="001E6C10"/>
    <w:rsid w:val="00200D6A"/>
    <w:rsid w:val="00213997"/>
    <w:rsid w:val="00222206"/>
    <w:rsid w:val="00244E19"/>
    <w:rsid w:val="00245235"/>
    <w:rsid w:val="00292B47"/>
    <w:rsid w:val="00292E9E"/>
    <w:rsid w:val="002B1C6F"/>
    <w:rsid w:val="002D6008"/>
    <w:rsid w:val="00300F6C"/>
    <w:rsid w:val="003034C7"/>
    <w:rsid w:val="003045BD"/>
    <w:rsid w:val="00315F3D"/>
    <w:rsid w:val="00316200"/>
    <w:rsid w:val="00330BEE"/>
    <w:rsid w:val="00345846"/>
    <w:rsid w:val="00355590"/>
    <w:rsid w:val="00356C86"/>
    <w:rsid w:val="003602EB"/>
    <w:rsid w:val="00361EAD"/>
    <w:rsid w:val="00377F26"/>
    <w:rsid w:val="003840D1"/>
    <w:rsid w:val="003B479A"/>
    <w:rsid w:val="00406F08"/>
    <w:rsid w:val="00423F07"/>
    <w:rsid w:val="00425A35"/>
    <w:rsid w:val="004417BB"/>
    <w:rsid w:val="00457EF8"/>
    <w:rsid w:val="004778FE"/>
    <w:rsid w:val="004B1F79"/>
    <w:rsid w:val="004E4946"/>
    <w:rsid w:val="004F7402"/>
    <w:rsid w:val="00541CA6"/>
    <w:rsid w:val="00557ECB"/>
    <w:rsid w:val="005705ED"/>
    <w:rsid w:val="005757BB"/>
    <w:rsid w:val="005E7713"/>
    <w:rsid w:val="005E7ABB"/>
    <w:rsid w:val="0060725D"/>
    <w:rsid w:val="0061528E"/>
    <w:rsid w:val="00670FD7"/>
    <w:rsid w:val="00672386"/>
    <w:rsid w:val="00685168"/>
    <w:rsid w:val="006B1758"/>
    <w:rsid w:val="0079041A"/>
    <w:rsid w:val="007917DE"/>
    <w:rsid w:val="007B3CD0"/>
    <w:rsid w:val="007C30E4"/>
    <w:rsid w:val="007F13CE"/>
    <w:rsid w:val="00832703"/>
    <w:rsid w:val="008623AB"/>
    <w:rsid w:val="0088626E"/>
    <w:rsid w:val="00887D75"/>
    <w:rsid w:val="00895E1F"/>
    <w:rsid w:val="008D3769"/>
    <w:rsid w:val="008D5BE0"/>
    <w:rsid w:val="008F5042"/>
    <w:rsid w:val="00912E1E"/>
    <w:rsid w:val="009324B0"/>
    <w:rsid w:val="009337EE"/>
    <w:rsid w:val="009407AF"/>
    <w:rsid w:val="009936E3"/>
    <w:rsid w:val="009A2BD1"/>
    <w:rsid w:val="009A69F1"/>
    <w:rsid w:val="009B015E"/>
    <w:rsid w:val="009C4F41"/>
    <w:rsid w:val="009D4E4B"/>
    <w:rsid w:val="009E3641"/>
    <w:rsid w:val="00A00BC1"/>
    <w:rsid w:val="00A12254"/>
    <w:rsid w:val="00A3745B"/>
    <w:rsid w:val="00AB3499"/>
    <w:rsid w:val="00AB53AF"/>
    <w:rsid w:val="00AC0919"/>
    <w:rsid w:val="00AC5EFC"/>
    <w:rsid w:val="00AD6D4D"/>
    <w:rsid w:val="00AE6898"/>
    <w:rsid w:val="00B44F8F"/>
    <w:rsid w:val="00B51872"/>
    <w:rsid w:val="00B54816"/>
    <w:rsid w:val="00B77F9C"/>
    <w:rsid w:val="00B86ED0"/>
    <w:rsid w:val="00BA09F2"/>
    <w:rsid w:val="00BA6A6F"/>
    <w:rsid w:val="00BE3FE5"/>
    <w:rsid w:val="00BF3E6C"/>
    <w:rsid w:val="00C24A70"/>
    <w:rsid w:val="00C33467"/>
    <w:rsid w:val="00C611CD"/>
    <w:rsid w:val="00CC4CD7"/>
    <w:rsid w:val="00CE4F12"/>
    <w:rsid w:val="00D54811"/>
    <w:rsid w:val="00D67BAF"/>
    <w:rsid w:val="00D852D6"/>
    <w:rsid w:val="00DA35F4"/>
    <w:rsid w:val="00DA56AB"/>
    <w:rsid w:val="00DA7EFB"/>
    <w:rsid w:val="00DB287A"/>
    <w:rsid w:val="00DC72C3"/>
    <w:rsid w:val="00DD3D69"/>
    <w:rsid w:val="00E30353"/>
    <w:rsid w:val="00E54AA2"/>
    <w:rsid w:val="00E64440"/>
    <w:rsid w:val="00E705C1"/>
    <w:rsid w:val="00E74F78"/>
    <w:rsid w:val="00E908BD"/>
    <w:rsid w:val="00ED0DED"/>
    <w:rsid w:val="00F068E9"/>
    <w:rsid w:val="00F10A5A"/>
    <w:rsid w:val="00F21828"/>
    <w:rsid w:val="00F2334C"/>
    <w:rsid w:val="00F24DA4"/>
    <w:rsid w:val="00F56632"/>
    <w:rsid w:val="00F67FA3"/>
    <w:rsid w:val="00F75F9B"/>
    <w:rsid w:val="00F76D80"/>
    <w:rsid w:val="00FC24AA"/>
    <w:rsid w:val="00FD64A4"/>
    <w:rsid w:val="00F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5BD"/>
    <w:rPr>
      <w:rFonts w:eastAsiaTheme="minorEastAsia" w:cs="Times New Roman"/>
    </w:rPr>
  </w:style>
  <w:style w:type="paragraph" w:styleId="1">
    <w:name w:val="heading 1"/>
    <w:basedOn w:val="a"/>
    <w:next w:val="a"/>
    <w:link w:val="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Char">
    <w:name w:val="رأس الصفحة Char"/>
    <w:basedOn w:val="a0"/>
    <w:link w:val="a3"/>
    <w:rsid w:val="00244E19"/>
    <w:rPr>
      <w:rFonts w:eastAsiaTheme="minorEastAsia"/>
    </w:rPr>
  </w:style>
  <w:style w:type="paragraph" w:styleId="a4">
    <w:name w:val="footer"/>
    <w:basedOn w:val="a"/>
    <w:link w:val="Char0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Char0">
    <w:name w:val="تذييل الصفحة Char"/>
    <w:basedOn w:val="a0"/>
    <w:link w:val="a4"/>
    <w:uiPriority w:val="99"/>
    <w:rsid w:val="00244E19"/>
    <w:rPr>
      <w:rFonts w:eastAsiaTheme="minorEastAsia"/>
    </w:rPr>
  </w:style>
  <w:style w:type="paragraph" w:styleId="HTML">
    <w:name w:val="HTML Preformatted"/>
    <w:basedOn w:val="a"/>
    <w:link w:val="HTML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a1"/>
    <w:next w:val="a5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a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a0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a5">
    <w:name w:val="Table Grid"/>
    <w:basedOn w:val="a1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6">
    <w:name w:val="Title"/>
    <w:basedOn w:val="a"/>
    <w:next w:val="a"/>
    <w:link w:val="Char1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1">
    <w:name w:val="العنوان Char"/>
    <w:basedOn w:val="a0"/>
    <w:link w:val="a6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Char2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2">
    <w:name w:val="عنوان فرعي Char"/>
    <w:basedOn w:val="a0"/>
    <w:link w:val="a7"/>
    <w:uiPriority w:val="11"/>
    <w:rsid w:val="00222206"/>
    <w:rPr>
      <w:rFonts w:asciiTheme="majorHAnsi" w:eastAsiaTheme="majorEastAsia" w:hAnsiTheme="majorHAnsi" w:cs="Times New Roman"/>
    </w:rPr>
  </w:style>
  <w:style w:type="character" w:styleId="a8">
    <w:name w:val="Strong"/>
    <w:basedOn w:val="a0"/>
    <w:uiPriority w:val="22"/>
    <w:qFormat/>
    <w:rsid w:val="00222206"/>
    <w:rPr>
      <w:b/>
      <w:bCs/>
    </w:rPr>
  </w:style>
  <w:style w:type="character" w:styleId="a9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aa">
    <w:name w:val="List Paragraph"/>
    <w:basedOn w:val="a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a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10">
    <w:name w:val="Grid Table 1 Light"/>
    <w:basedOn w:val="a1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Char">
    <w:name w:val="عنوان 2 Char"/>
    <w:basedOn w:val="a0"/>
    <w:link w:val="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ab">
    <w:name w:val="Emphasis"/>
    <w:basedOn w:val="a0"/>
    <w:uiPriority w:val="20"/>
    <w:qFormat/>
    <w:rsid w:val="00FD6E19"/>
    <w:rPr>
      <w:i/>
      <w:iCs/>
    </w:rPr>
  </w:style>
  <w:style w:type="paragraph" w:customStyle="1" w:styleId="HintText">
    <w:name w:val="Hint_Text"/>
    <w:basedOn w:val="a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a0"/>
    <w:link w:val="HintText"/>
    <w:rsid w:val="00AD6D4D"/>
    <w:rPr>
      <w:rFonts w:eastAsiaTheme="minorEastAsia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a240f8448438de92d06c967fd2550a09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3bc964f977d638caff3cc9b6763f73c3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customXml/itemProps2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57883B-513D-419E-96B7-06C15ECC3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RegistrarOffice_Letterhead</Template>
  <TotalTime>1</TotalTime>
  <Pages>3</Pages>
  <Words>631</Words>
  <Characters>3600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Ahmed Mohammed Salem Saeed Almadhaani(H00495083)</cp:lastModifiedBy>
  <cp:revision>2</cp:revision>
  <dcterms:created xsi:type="dcterms:W3CDTF">2026-03-26T19:53:00Z</dcterms:created>
  <dcterms:modified xsi:type="dcterms:W3CDTF">2026-03-26T19:53:00Z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